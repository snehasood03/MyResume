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36A21D0C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2C801FD0" w14:textId="77777777" w:rsidR="00692703" w:rsidRPr="00CF1A49" w:rsidRDefault="00516480" w:rsidP="00913946">
            <w:pPr>
              <w:pStyle w:val="Title"/>
            </w:pPr>
            <w:r>
              <w:t>Sneha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Sood</w:t>
            </w:r>
          </w:p>
          <w:p w14:paraId="4A512F86" w14:textId="77777777" w:rsidR="00692703" w:rsidRPr="00CF1A49" w:rsidRDefault="00516480" w:rsidP="00913946">
            <w:pPr>
              <w:pStyle w:val="ContactInfo"/>
              <w:contextualSpacing w:val="0"/>
            </w:pPr>
            <w:r>
              <w:t>A-8/2 Sector-16 Rohini Delhi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87BC839F481740DC92D76592B706DBF2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9891014151</w:t>
            </w:r>
          </w:p>
          <w:p w14:paraId="27991407" w14:textId="23BEE0F6" w:rsidR="00692703" w:rsidRPr="00CF1A49" w:rsidRDefault="00AA3DA4" w:rsidP="00913946">
            <w:pPr>
              <w:pStyle w:val="ContactInfoEmphasis"/>
              <w:contextualSpacing w:val="0"/>
            </w:pPr>
            <w:r>
              <w:t>s</w:t>
            </w:r>
            <w:bookmarkStart w:id="0" w:name="_GoBack"/>
            <w:bookmarkEnd w:id="0"/>
            <w:r w:rsidR="00516480">
              <w:t>nehasood116@gmail.com</w:t>
            </w:r>
            <w:r w:rsidR="00692703" w:rsidRPr="00CF1A49">
              <w:t xml:space="preserve"> </w:t>
            </w:r>
          </w:p>
        </w:tc>
      </w:tr>
      <w:tr w:rsidR="009571D8" w:rsidRPr="00CF1A49" w14:paraId="509A8D48" w14:textId="77777777" w:rsidTr="00692703">
        <w:tc>
          <w:tcPr>
            <w:tcW w:w="9360" w:type="dxa"/>
            <w:tcMar>
              <w:top w:w="432" w:type="dxa"/>
            </w:tcMar>
          </w:tcPr>
          <w:p w14:paraId="04411A4C" w14:textId="77777777" w:rsidR="001755A8" w:rsidRPr="00CF1A49" w:rsidRDefault="00516480" w:rsidP="00913946">
            <w:pPr>
              <w:contextualSpacing w:val="0"/>
            </w:pPr>
            <w:r>
              <w:t>Quality-Oriented Electrical Engineering major (8.6 GPA) currently attending Delhi Technological University. Aiming to leverage proven communication, leadership, and problem-solving skills to successfully fill the role at your company. Frequently praised as focused by my peers, I can be relied upon to help your company achieve its goals.</w:t>
            </w:r>
          </w:p>
        </w:tc>
      </w:tr>
    </w:tbl>
    <w:p w14:paraId="542ADB6C" w14:textId="77777777" w:rsidR="004E01EB" w:rsidRPr="00CF1A49" w:rsidRDefault="00D544E4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028131E89CA74F5EA1ADF3B92241353C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871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096"/>
      </w:tblGrid>
      <w:tr w:rsidR="001D0BF1" w:rsidRPr="00CF1A49" w14:paraId="4C953052" w14:textId="77777777" w:rsidTr="002B4309">
        <w:trPr>
          <w:trHeight w:val="239"/>
        </w:trPr>
        <w:tc>
          <w:tcPr>
            <w:tcW w:w="9097" w:type="dxa"/>
          </w:tcPr>
          <w:p w14:paraId="0B309707" w14:textId="77777777" w:rsidR="001D0BF1" w:rsidRPr="00CF1A49" w:rsidRDefault="00516480" w:rsidP="001D0BF1">
            <w:pPr>
              <w:pStyle w:val="Heading3"/>
              <w:contextualSpacing w:val="0"/>
              <w:outlineLvl w:val="2"/>
            </w:pPr>
            <w:r>
              <w:t>01.06.2019</w:t>
            </w:r>
            <w:r w:rsidR="001D0BF1" w:rsidRPr="00CF1A49">
              <w:t xml:space="preserve"> – </w:t>
            </w:r>
            <w:r>
              <w:t>27.06.2019</w:t>
            </w:r>
          </w:p>
          <w:p w14:paraId="621EA462" w14:textId="654354D8" w:rsidR="001E3120" w:rsidRPr="00CF1A49" w:rsidRDefault="00516480" w:rsidP="00516480">
            <w:pPr>
              <w:pStyle w:val="Heading2"/>
              <w:contextualSpacing w:val="0"/>
              <w:outlineLvl w:val="1"/>
            </w:pPr>
            <w:r>
              <w:t>Industrial Training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 xml:space="preserve">Faridabad gas power station , NTPC Ltd </w:t>
            </w:r>
          </w:p>
        </w:tc>
      </w:tr>
      <w:tr w:rsidR="00F61DF9" w:rsidRPr="00CF1A49" w14:paraId="4744540B" w14:textId="77777777" w:rsidTr="002B4309">
        <w:trPr>
          <w:trHeight w:val="239"/>
        </w:trPr>
        <w:tc>
          <w:tcPr>
            <w:tcW w:w="9097" w:type="dxa"/>
            <w:tcMar>
              <w:top w:w="216" w:type="dxa"/>
            </w:tcMar>
          </w:tcPr>
          <w:p w14:paraId="126BA923" w14:textId="77777777" w:rsidR="00F61DF9" w:rsidRDefault="00F61DF9" w:rsidP="00F61DF9"/>
        </w:tc>
      </w:tr>
    </w:tbl>
    <w:sdt>
      <w:sdtPr>
        <w:alias w:val="Education:"/>
        <w:tag w:val="Education:"/>
        <w:id w:val="-1908763273"/>
        <w:placeholder>
          <w:docPart w:val="B32471F063204578B28D9D22B488F28E"/>
        </w:placeholder>
        <w:temporary/>
        <w:showingPlcHdr/>
        <w15:appearance w15:val="hidden"/>
      </w:sdtPr>
      <w:sdtEndPr/>
      <w:sdtContent>
        <w:p w14:paraId="235909E8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337"/>
      </w:tblGrid>
      <w:tr w:rsidR="001D0BF1" w:rsidRPr="00CF1A49" w14:paraId="5B2FAF4C" w14:textId="77777777" w:rsidTr="002B4309">
        <w:trPr>
          <w:trHeight w:val="883"/>
        </w:trPr>
        <w:tc>
          <w:tcPr>
            <w:tcW w:w="9409" w:type="dxa"/>
          </w:tcPr>
          <w:p w14:paraId="29DDCFF1" w14:textId="77777777" w:rsidR="001D0BF1" w:rsidRPr="00CF1A49" w:rsidRDefault="00516480" w:rsidP="001D0BF1">
            <w:pPr>
              <w:pStyle w:val="Heading3"/>
              <w:contextualSpacing w:val="0"/>
              <w:outlineLvl w:val="2"/>
            </w:pPr>
            <w:r>
              <w:t>March</w:t>
            </w:r>
            <w:r w:rsidR="001D0BF1" w:rsidRPr="00CF1A49">
              <w:t xml:space="preserve"> </w:t>
            </w:r>
            <w:r>
              <w:t>2018</w:t>
            </w:r>
          </w:p>
          <w:p w14:paraId="3D7F0F0B" w14:textId="77777777" w:rsidR="001D0BF1" w:rsidRPr="00CF1A49" w:rsidRDefault="00516480" w:rsidP="001D0BF1">
            <w:pPr>
              <w:pStyle w:val="Heading2"/>
              <w:contextualSpacing w:val="0"/>
              <w:outlineLvl w:val="1"/>
            </w:pPr>
            <w:r>
              <w:t>Senior Secondary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N.K. Bagrodia public school</w:t>
            </w:r>
          </w:p>
          <w:p w14:paraId="4E70DF34" w14:textId="77777777" w:rsidR="007538DC" w:rsidRPr="00CF1A49" w:rsidRDefault="00516480" w:rsidP="007538DC">
            <w:pPr>
              <w:contextualSpacing w:val="0"/>
            </w:pPr>
            <w:r>
              <w:t>Scored 94.8 % in class 12</w:t>
            </w:r>
            <w:r w:rsidRPr="00516480">
              <w:rPr>
                <w:vertAlign w:val="superscript"/>
              </w:rPr>
              <w:t>th</w:t>
            </w:r>
            <w:r>
              <w:t xml:space="preserve"> and 10 CGPA in class 10</w:t>
            </w:r>
            <w:r w:rsidRPr="00516480">
              <w:rPr>
                <w:vertAlign w:val="superscript"/>
              </w:rPr>
              <w:t>th</w:t>
            </w:r>
            <w:r>
              <w:t>.</w:t>
            </w:r>
          </w:p>
        </w:tc>
      </w:tr>
      <w:tr w:rsidR="00F61DF9" w:rsidRPr="00CF1A49" w14:paraId="390D73A3" w14:textId="77777777" w:rsidTr="002B4309">
        <w:trPr>
          <w:trHeight w:val="871"/>
        </w:trPr>
        <w:tc>
          <w:tcPr>
            <w:tcW w:w="9409" w:type="dxa"/>
            <w:tcMar>
              <w:top w:w="216" w:type="dxa"/>
            </w:tcMar>
          </w:tcPr>
          <w:p w14:paraId="4F64D58B" w14:textId="77777777" w:rsidR="00F61DF9" w:rsidRPr="00CF1A49" w:rsidRDefault="002B4309" w:rsidP="00F61DF9">
            <w:pPr>
              <w:pStyle w:val="Heading3"/>
              <w:contextualSpacing w:val="0"/>
              <w:outlineLvl w:val="2"/>
            </w:pPr>
            <w:r>
              <w:t>may</w:t>
            </w:r>
            <w:r w:rsidR="00F61DF9" w:rsidRPr="00CF1A49">
              <w:t xml:space="preserve"> </w:t>
            </w:r>
            <w:r>
              <w:t>2022</w:t>
            </w:r>
          </w:p>
          <w:p w14:paraId="6A6114A7" w14:textId="77777777" w:rsidR="00F61DF9" w:rsidRPr="00CF1A49" w:rsidRDefault="002B4309" w:rsidP="00F61DF9">
            <w:pPr>
              <w:pStyle w:val="Heading2"/>
              <w:contextualSpacing w:val="0"/>
              <w:outlineLvl w:val="1"/>
            </w:pPr>
            <w:r>
              <w:t>B.tech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Delhi technological university</w:t>
            </w:r>
          </w:p>
          <w:p w14:paraId="29623EBC" w14:textId="77777777" w:rsidR="00F61DF9" w:rsidRDefault="002B4309" w:rsidP="00F61DF9">
            <w:r>
              <w:t>Currently pursuing Electrical Engineering with 8.6 GPA till now.</w:t>
            </w:r>
          </w:p>
        </w:tc>
      </w:tr>
    </w:tbl>
    <w:sdt>
      <w:sdtPr>
        <w:alias w:val="Skills:"/>
        <w:tag w:val="Skills:"/>
        <w:id w:val="-1392877668"/>
        <w:placeholder>
          <w:docPart w:val="CD754F7D3DD548219864E039FEAD3D2A"/>
        </w:placeholder>
        <w:temporary/>
        <w:showingPlcHdr/>
        <w15:appearance w15:val="hidden"/>
      </w:sdtPr>
      <w:sdtEndPr/>
      <w:sdtContent>
        <w:p w14:paraId="5419F6AD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12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794"/>
        <w:gridCol w:w="4794"/>
      </w:tblGrid>
      <w:tr w:rsidR="003A0632" w:rsidRPr="006E1507" w14:paraId="3F5D0E3C" w14:textId="77777777" w:rsidTr="002B4309">
        <w:trPr>
          <w:trHeight w:val="1483"/>
        </w:trPr>
        <w:tc>
          <w:tcPr>
            <w:tcW w:w="4794" w:type="dxa"/>
          </w:tcPr>
          <w:p w14:paraId="0319291D" w14:textId="77777777" w:rsidR="001E3120" w:rsidRPr="006E1507" w:rsidRDefault="002B4309" w:rsidP="006E1507">
            <w:pPr>
              <w:pStyle w:val="ListBullet"/>
              <w:contextualSpacing w:val="0"/>
            </w:pPr>
            <w:r>
              <w:t>C++ Language and Computer Skills</w:t>
            </w:r>
          </w:p>
          <w:p w14:paraId="774ADDFA" w14:textId="77777777" w:rsidR="001F4E6D" w:rsidRDefault="002B4309" w:rsidP="006E1507">
            <w:pPr>
              <w:pStyle w:val="ListBullet"/>
              <w:contextualSpacing w:val="0"/>
            </w:pPr>
            <w:r>
              <w:t>Leadership Skills</w:t>
            </w:r>
          </w:p>
          <w:p w14:paraId="0E32B29E" w14:textId="77777777" w:rsidR="002B4309" w:rsidRDefault="002B4309" w:rsidP="006E1507">
            <w:pPr>
              <w:pStyle w:val="ListBullet"/>
              <w:contextualSpacing w:val="0"/>
            </w:pPr>
            <w:r>
              <w:t>Time Management Skills</w:t>
            </w:r>
          </w:p>
          <w:p w14:paraId="49FB0614" w14:textId="77777777" w:rsidR="002B4309" w:rsidRDefault="002B4309" w:rsidP="006E1507">
            <w:pPr>
              <w:pStyle w:val="ListBullet"/>
              <w:contextualSpacing w:val="0"/>
            </w:pPr>
            <w:r>
              <w:t>Leadership Skills</w:t>
            </w:r>
          </w:p>
          <w:p w14:paraId="3E250D53" w14:textId="77777777" w:rsidR="002B4309" w:rsidRPr="006E1507" w:rsidRDefault="002B4309" w:rsidP="006E1507">
            <w:pPr>
              <w:pStyle w:val="ListBullet"/>
              <w:contextualSpacing w:val="0"/>
            </w:pPr>
            <w:r>
              <w:t>Teamwork Skills</w:t>
            </w:r>
          </w:p>
        </w:tc>
        <w:tc>
          <w:tcPr>
            <w:tcW w:w="4794" w:type="dxa"/>
            <w:tcMar>
              <w:left w:w="360" w:type="dxa"/>
            </w:tcMar>
          </w:tcPr>
          <w:p w14:paraId="2E7CFDBF" w14:textId="77777777" w:rsidR="003A0632" w:rsidRPr="006E1507" w:rsidRDefault="002B4309" w:rsidP="006E1507">
            <w:pPr>
              <w:pStyle w:val="ListBullet"/>
              <w:contextualSpacing w:val="0"/>
            </w:pPr>
            <w:r>
              <w:t>Fluent in French</w:t>
            </w:r>
          </w:p>
          <w:p w14:paraId="0C1F6500" w14:textId="77777777" w:rsidR="001E3120" w:rsidRPr="006E1507" w:rsidRDefault="002B4309" w:rsidP="006E1507">
            <w:pPr>
              <w:pStyle w:val="ListBullet"/>
              <w:contextualSpacing w:val="0"/>
            </w:pPr>
            <w:r>
              <w:t>Management Skills</w:t>
            </w:r>
          </w:p>
          <w:p w14:paraId="2B7277F5" w14:textId="77777777" w:rsidR="001E3120" w:rsidRDefault="002B4309" w:rsidP="006E1507">
            <w:pPr>
              <w:pStyle w:val="ListBullet"/>
              <w:contextualSpacing w:val="0"/>
            </w:pPr>
            <w:r>
              <w:t>Logical Thinking</w:t>
            </w:r>
          </w:p>
          <w:p w14:paraId="6170CC5E" w14:textId="77777777" w:rsidR="002B4309" w:rsidRPr="006E1507" w:rsidRDefault="002B4309" w:rsidP="006E1507">
            <w:pPr>
              <w:pStyle w:val="ListBullet"/>
              <w:contextualSpacing w:val="0"/>
            </w:pPr>
            <w:r>
              <w:t>Problem Solving Skills</w:t>
            </w:r>
          </w:p>
        </w:tc>
      </w:tr>
    </w:tbl>
    <w:sdt>
      <w:sdtPr>
        <w:alias w:val="Activities:"/>
        <w:tag w:val="Activities:"/>
        <w:id w:val="1223332893"/>
        <w:placeholder>
          <w:docPart w:val="47DE99F0C4944FAFBCDDECA6A19C385F"/>
        </w:placeholder>
        <w:temporary/>
        <w:showingPlcHdr/>
        <w15:appearance w15:val="hidden"/>
      </w:sdtPr>
      <w:sdtEndPr/>
      <w:sdtContent>
        <w:p w14:paraId="6FF7F6B3" w14:textId="77777777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16C0283E" w14:textId="77777777" w:rsidR="00B51D1B" w:rsidRPr="006E1507" w:rsidRDefault="002B4309" w:rsidP="006E1507">
      <w:r>
        <w:t xml:space="preserve">A part of the IEEE DTU society and have attended some of the workshops and classes </w:t>
      </w:r>
      <w:r w:rsidR="00185009">
        <w:t>organized by them. Also was a part of the organizing team of ENGIFEST’19, the annual cultural fest of DTU and currently am a part of the organizing team of YUVAAN LITERATURE AND FILM FESTIVAL DTU 2020.</w:t>
      </w:r>
    </w:p>
    <w:sectPr w:rsidR="00B51D1B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922654" w14:textId="77777777" w:rsidR="00D544E4" w:rsidRDefault="00D544E4" w:rsidP="0068194B">
      <w:r>
        <w:separator/>
      </w:r>
    </w:p>
    <w:p w14:paraId="7CD53A88" w14:textId="77777777" w:rsidR="00D544E4" w:rsidRDefault="00D544E4"/>
    <w:p w14:paraId="1B336154" w14:textId="77777777" w:rsidR="00D544E4" w:rsidRDefault="00D544E4"/>
  </w:endnote>
  <w:endnote w:type="continuationSeparator" w:id="0">
    <w:p w14:paraId="5FDE70E8" w14:textId="77777777" w:rsidR="00D544E4" w:rsidRDefault="00D544E4" w:rsidP="0068194B">
      <w:r>
        <w:continuationSeparator/>
      </w:r>
    </w:p>
    <w:p w14:paraId="739E560F" w14:textId="77777777" w:rsidR="00D544E4" w:rsidRDefault="00D544E4"/>
    <w:p w14:paraId="1C587F3A" w14:textId="77777777" w:rsidR="00D544E4" w:rsidRDefault="00D544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831611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3E9EC6" w14:textId="77777777" w:rsidR="00D544E4" w:rsidRDefault="00D544E4" w:rsidP="0068194B">
      <w:r>
        <w:separator/>
      </w:r>
    </w:p>
    <w:p w14:paraId="115DD691" w14:textId="77777777" w:rsidR="00D544E4" w:rsidRDefault="00D544E4"/>
    <w:p w14:paraId="57FD3AD6" w14:textId="77777777" w:rsidR="00D544E4" w:rsidRDefault="00D544E4"/>
  </w:footnote>
  <w:footnote w:type="continuationSeparator" w:id="0">
    <w:p w14:paraId="77371510" w14:textId="77777777" w:rsidR="00D544E4" w:rsidRDefault="00D544E4" w:rsidP="0068194B">
      <w:r>
        <w:continuationSeparator/>
      </w:r>
    </w:p>
    <w:p w14:paraId="172FF81B" w14:textId="77777777" w:rsidR="00D544E4" w:rsidRDefault="00D544E4"/>
    <w:p w14:paraId="264DEFDD" w14:textId="77777777" w:rsidR="00D544E4" w:rsidRDefault="00D544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B8D3C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E7C4EF7" wp14:editId="21EE0B1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D9DDD63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80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85009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B4309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16480"/>
    <w:rsid w:val="00566A35"/>
    <w:rsid w:val="0056701E"/>
    <w:rsid w:val="005740D7"/>
    <w:rsid w:val="005A0F26"/>
    <w:rsid w:val="005A1B10"/>
    <w:rsid w:val="005A6850"/>
    <w:rsid w:val="005B1B1B"/>
    <w:rsid w:val="005C5932"/>
    <w:rsid w:val="005C77AF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35467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A3DA4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1370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544E4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54778D"/>
  <w15:chartTrackingRefBased/>
  <w15:docId w15:val="{44485A99-9038-46C2-B32C-37C4006E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neha\AppData\Local\Packages\Microsoft.Office.Desktop_8wekyb3d8bbwe\LocalCache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7BC839F481740DC92D76592B706D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8A059-3E13-4CDA-955E-6AB06BF282F4}"/>
      </w:docPartPr>
      <w:docPartBody>
        <w:p w:rsidR="00217D1F" w:rsidRDefault="004926EF">
          <w:pPr>
            <w:pStyle w:val="87BC839F481740DC92D76592B706DBF2"/>
          </w:pPr>
          <w:r w:rsidRPr="00CF1A49">
            <w:t>·</w:t>
          </w:r>
        </w:p>
      </w:docPartBody>
    </w:docPart>
    <w:docPart>
      <w:docPartPr>
        <w:name w:val="028131E89CA74F5EA1ADF3B922413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8CC1D-E766-4D07-A1B0-D2C3730FB8C6}"/>
      </w:docPartPr>
      <w:docPartBody>
        <w:p w:rsidR="00217D1F" w:rsidRDefault="004926EF">
          <w:pPr>
            <w:pStyle w:val="028131E89CA74F5EA1ADF3B92241353C"/>
          </w:pPr>
          <w:r w:rsidRPr="00CF1A49">
            <w:t>Experience</w:t>
          </w:r>
        </w:p>
      </w:docPartBody>
    </w:docPart>
    <w:docPart>
      <w:docPartPr>
        <w:name w:val="B32471F063204578B28D9D22B488F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37514-F529-448E-AABC-5F07C765F816}"/>
      </w:docPartPr>
      <w:docPartBody>
        <w:p w:rsidR="00217D1F" w:rsidRDefault="004926EF">
          <w:pPr>
            <w:pStyle w:val="B32471F063204578B28D9D22B488F28E"/>
          </w:pPr>
          <w:r w:rsidRPr="00CF1A49">
            <w:t>Education</w:t>
          </w:r>
        </w:p>
      </w:docPartBody>
    </w:docPart>
    <w:docPart>
      <w:docPartPr>
        <w:name w:val="CD754F7D3DD548219864E039FEAD3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E0EC0-B0F2-411B-BB93-B0130A1F7C5E}"/>
      </w:docPartPr>
      <w:docPartBody>
        <w:p w:rsidR="00217D1F" w:rsidRDefault="004926EF">
          <w:pPr>
            <w:pStyle w:val="CD754F7D3DD548219864E039FEAD3D2A"/>
          </w:pPr>
          <w:r w:rsidRPr="00CF1A49">
            <w:t>Skills</w:t>
          </w:r>
        </w:p>
      </w:docPartBody>
    </w:docPart>
    <w:docPart>
      <w:docPartPr>
        <w:name w:val="47DE99F0C4944FAFBCDDECA6A19C3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AA9AB-2E8B-43A0-82F9-B28573613B21}"/>
      </w:docPartPr>
      <w:docPartBody>
        <w:p w:rsidR="00217D1F" w:rsidRDefault="004926EF">
          <w:pPr>
            <w:pStyle w:val="47DE99F0C4944FAFBCDDECA6A19C385F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EF"/>
    <w:rsid w:val="00157A72"/>
    <w:rsid w:val="00217D1F"/>
    <w:rsid w:val="0049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C54B4AB70940558998135598B97B69">
    <w:name w:val="E7C54B4AB70940558998135598B97B6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9B7E5049A88D42829A10A223397EAD70">
    <w:name w:val="9B7E5049A88D42829A10A223397EAD70"/>
  </w:style>
  <w:style w:type="paragraph" w:customStyle="1" w:styleId="B9FD14873C584751AA8ADCD1A7CA25F4">
    <w:name w:val="B9FD14873C584751AA8ADCD1A7CA25F4"/>
  </w:style>
  <w:style w:type="paragraph" w:customStyle="1" w:styleId="87BC839F481740DC92D76592B706DBF2">
    <w:name w:val="87BC839F481740DC92D76592B706DBF2"/>
  </w:style>
  <w:style w:type="paragraph" w:customStyle="1" w:styleId="FF24FD7CE41F42D3A8DEC625D098D1C4">
    <w:name w:val="FF24FD7CE41F42D3A8DEC625D098D1C4"/>
  </w:style>
  <w:style w:type="paragraph" w:customStyle="1" w:styleId="D081E0ABAC784467BF3699E6395672E1">
    <w:name w:val="D081E0ABAC784467BF3699E6395672E1"/>
  </w:style>
  <w:style w:type="paragraph" w:customStyle="1" w:styleId="31006715555C4D258CDF55A1AC009910">
    <w:name w:val="31006715555C4D258CDF55A1AC009910"/>
  </w:style>
  <w:style w:type="paragraph" w:customStyle="1" w:styleId="9600DFB2EC0C464D9948CB282F36972E">
    <w:name w:val="9600DFB2EC0C464D9948CB282F36972E"/>
  </w:style>
  <w:style w:type="paragraph" w:customStyle="1" w:styleId="0A55AFD8F955426D8C35C1A4852C0B22">
    <w:name w:val="0A55AFD8F955426D8C35C1A4852C0B22"/>
  </w:style>
  <w:style w:type="paragraph" w:customStyle="1" w:styleId="4A25549C6AC84C21B1B5B96339AEF94E">
    <w:name w:val="4A25549C6AC84C21B1B5B96339AEF94E"/>
  </w:style>
  <w:style w:type="paragraph" w:customStyle="1" w:styleId="C553588812E242519A254B25BFF211E1">
    <w:name w:val="C553588812E242519A254B25BFF211E1"/>
  </w:style>
  <w:style w:type="paragraph" w:customStyle="1" w:styleId="028131E89CA74F5EA1ADF3B92241353C">
    <w:name w:val="028131E89CA74F5EA1ADF3B92241353C"/>
  </w:style>
  <w:style w:type="paragraph" w:customStyle="1" w:styleId="C3492336E2364757A943FFC50F892994">
    <w:name w:val="C3492336E2364757A943FFC50F892994"/>
  </w:style>
  <w:style w:type="paragraph" w:customStyle="1" w:styleId="46C0C1FBD82D4A14B640F802E85B7FF0">
    <w:name w:val="46C0C1FBD82D4A14B640F802E85B7FF0"/>
  </w:style>
  <w:style w:type="paragraph" w:customStyle="1" w:styleId="D4A074711AEA46D5989DF49D9265F498">
    <w:name w:val="D4A074711AEA46D5989DF49D9265F498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83C02676AF9D4D01A8ABF84BD75E7990">
    <w:name w:val="83C02676AF9D4D01A8ABF84BD75E7990"/>
  </w:style>
  <w:style w:type="paragraph" w:customStyle="1" w:styleId="ABCE69F2B2DF4D23952EDAAC22B9E23A">
    <w:name w:val="ABCE69F2B2DF4D23952EDAAC22B9E23A"/>
  </w:style>
  <w:style w:type="paragraph" w:customStyle="1" w:styleId="875842DC5E014B4B903E10EF76C12BDE">
    <w:name w:val="875842DC5E014B4B903E10EF76C12BDE"/>
  </w:style>
  <w:style w:type="paragraph" w:customStyle="1" w:styleId="FF90D04C8E0F4B738AD72822A31422A3">
    <w:name w:val="FF90D04C8E0F4B738AD72822A31422A3"/>
  </w:style>
  <w:style w:type="paragraph" w:customStyle="1" w:styleId="689BBA86F92B479980252D826699512B">
    <w:name w:val="689BBA86F92B479980252D826699512B"/>
  </w:style>
  <w:style w:type="paragraph" w:customStyle="1" w:styleId="26E61FBDC1D7433BB265511173F0A069">
    <w:name w:val="26E61FBDC1D7433BB265511173F0A069"/>
  </w:style>
  <w:style w:type="paragraph" w:customStyle="1" w:styleId="99F54433F67040D19B7079655DFA6478">
    <w:name w:val="99F54433F67040D19B7079655DFA6478"/>
  </w:style>
  <w:style w:type="paragraph" w:customStyle="1" w:styleId="B32471F063204578B28D9D22B488F28E">
    <w:name w:val="B32471F063204578B28D9D22B488F28E"/>
  </w:style>
  <w:style w:type="paragraph" w:customStyle="1" w:styleId="6E0911B1DF8842D5B5F5339D66B8DDE1">
    <w:name w:val="6E0911B1DF8842D5B5F5339D66B8DDE1"/>
  </w:style>
  <w:style w:type="paragraph" w:customStyle="1" w:styleId="AF75B365F3004CD6A12BA6D2F3080D9B">
    <w:name w:val="AF75B365F3004CD6A12BA6D2F3080D9B"/>
  </w:style>
  <w:style w:type="paragraph" w:customStyle="1" w:styleId="656361FCD2304AB19AF4EAE4C6C13905">
    <w:name w:val="656361FCD2304AB19AF4EAE4C6C13905"/>
  </w:style>
  <w:style w:type="paragraph" w:customStyle="1" w:styleId="0D9966033CFE41F5B5BEEAA81F3D46C1">
    <w:name w:val="0D9966033CFE41F5B5BEEAA81F3D46C1"/>
  </w:style>
  <w:style w:type="paragraph" w:customStyle="1" w:styleId="6D2A6DBD6D9946ED803F23FD1EE25EF8">
    <w:name w:val="6D2A6DBD6D9946ED803F23FD1EE25EF8"/>
  </w:style>
  <w:style w:type="paragraph" w:customStyle="1" w:styleId="45AAE38A27234F7EB98CA3D73FB273AA">
    <w:name w:val="45AAE38A27234F7EB98CA3D73FB273AA"/>
  </w:style>
  <w:style w:type="paragraph" w:customStyle="1" w:styleId="51A603A8601344338E9DE7E42792EB61">
    <w:name w:val="51A603A8601344338E9DE7E42792EB61"/>
  </w:style>
  <w:style w:type="paragraph" w:customStyle="1" w:styleId="4FF6159AD4C44ED5957EACB5F107874F">
    <w:name w:val="4FF6159AD4C44ED5957EACB5F107874F"/>
  </w:style>
  <w:style w:type="paragraph" w:customStyle="1" w:styleId="E9D38550D77C4746B08B6AB795148DE4">
    <w:name w:val="E9D38550D77C4746B08B6AB795148DE4"/>
  </w:style>
  <w:style w:type="paragraph" w:customStyle="1" w:styleId="3FEF6A35EB114774A9415FC64E1B0A05">
    <w:name w:val="3FEF6A35EB114774A9415FC64E1B0A05"/>
  </w:style>
  <w:style w:type="paragraph" w:customStyle="1" w:styleId="CD754F7D3DD548219864E039FEAD3D2A">
    <w:name w:val="CD754F7D3DD548219864E039FEAD3D2A"/>
  </w:style>
  <w:style w:type="paragraph" w:customStyle="1" w:styleId="83EE46B00AE64EAEBAEAB8ED91C0AE27">
    <w:name w:val="83EE46B00AE64EAEBAEAB8ED91C0AE27"/>
  </w:style>
  <w:style w:type="paragraph" w:customStyle="1" w:styleId="8308A38C05224BDE9840BD9DBF5154AA">
    <w:name w:val="8308A38C05224BDE9840BD9DBF5154AA"/>
  </w:style>
  <w:style w:type="paragraph" w:customStyle="1" w:styleId="45963F21967748C286AF209C19C84E8A">
    <w:name w:val="45963F21967748C286AF209C19C84E8A"/>
  </w:style>
  <w:style w:type="paragraph" w:customStyle="1" w:styleId="709DC1E13073487CAFEB0C8062FF8A4A">
    <w:name w:val="709DC1E13073487CAFEB0C8062FF8A4A"/>
  </w:style>
  <w:style w:type="paragraph" w:customStyle="1" w:styleId="A5ABCEB9FEAD4D02B9943DCD78068F84">
    <w:name w:val="A5ABCEB9FEAD4D02B9943DCD78068F84"/>
  </w:style>
  <w:style w:type="paragraph" w:customStyle="1" w:styleId="47DE99F0C4944FAFBCDDECA6A19C385F">
    <w:name w:val="47DE99F0C4944FAFBCDDECA6A19C385F"/>
  </w:style>
  <w:style w:type="paragraph" w:customStyle="1" w:styleId="62E3030C6728478D8180E46445B9FCEF">
    <w:name w:val="62E3030C6728478D8180E46445B9FC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14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Sood</dc:creator>
  <cp:keywords/>
  <dc:description/>
  <cp:lastModifiedBy>Sneha Sood</cp:lastModifiedBy>
  <cp:revision>4</cp:revision>
  <dcterms:created xsi:type="dcterms:W3CDTF">2019-12-29T19:38:00Z</dcterms:created>
  <dcterms:modified xsi:type="dcterms:W3CDTF">2019-12-29T19:53:00Z</dcterms:modified>
  <cp:category/>
</cp:coreProperties>
</file>